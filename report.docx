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B1CC6" w14:textId="77777777" w:rsidR="00C5219C" w:rsidRDefault="00C5219C" w:rsidP="00E8772D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14:paraId="6AA7D1F2" w14:textId="77777777" w:rsidR="00C5219C" w:rsidRDefault="00C5219C" w:rsidP="00E8772D">
      <w:pPr>
        <w:pStyle w:val="Photo"/>
      </w:pPr>
    </w:p>
    <w:p w14:paraId="5DA38321" w14:textId="77777777" w:rsidR="00C5219C" w:rsidRDefault="00C5219C" w:rsidP="00E8772D">
      <w:pPr>
        <w:pStyle w:val="Photo"/>
      </w:pPr>
    </w:p>
    <w:p w14:paraId="125C2878" w14:textId="77777777" w:rsidR="00C5219C" w:rsidRDefault="00C5219C" w:rsidP="00E8772D">
      <w:pPr>
        <w:pStyle w:val="Photo"/>
      </w:pPr>
    </w:p>
    <w:p w14:paraId="44A39ADF" w14:textId="77777777" w:rsidR="00C5219C" w:rsidRDefault="00C5219C" w:rsidP="00E8772D">
      <w:pPr>
        <w:pStyle w:val="Photo"/>
      </w:pPr>
    </w:p>
    <w:p w14:paraId="07011817" w14:textId="77777777" w:rsidR="00C5219C" w:rsidRDefault="00C5219C" w:rsidP="00E8772D">
      <w:pPr>
        <w:pStyle w:val="Photo"/>
      </w:pPr>
    </w:p>
    <w:p w14:paraId="3E09430B" w14:textId="33A2C8E0" w:rsidR="00E8772D" w:rsidRPr="00E8772D" w:rsidRDefault="002554CD" w:rsidP="00E8772D">
      <w:pPr>
        <w:pStyle w:val="Photo"/>
      </w:pPr>
      <w:r w:rsidRPr="008B5277">
        <w:rPr>
          <w:noProof/>
        </w:rPr>
        <w:drawing>
          <wp:inline distT="0" distB="0" distL="0" distR="0" wp14:anchorId="686CCFB0" wp14:editId="31688E7F">
            <wp:extent cx="6654800" cy="3743325"/>
            <wp:effectExtent l="0" t="0" r="0" b="952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629" cy="3757854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14:paraId="045DD916" w14:textId="77777777" w:rsidR="00E8772D" w:rsidRDefault="00E8772D" w:rsidP="00B36FDA">
      <w:pPr>
        <w:pStyle w:val="Title"/>
        <w:rPr>
          <w:sz w:val="74"/>
          <w:szCs w:val="36"/>
        </w:rPr>
      </w:pPr>
    </w:p>
    <w:p w14:paraId="1F5DDD89" w14:textId="77777777" w:rsidR="00C6554A" w:rsidRPr="00E656C8" w:rsidRDefault="00B36FDA" w:rsidP="00B36FDA">
      <w:pPr>
        <w:pStyle w:val="Title"/>
        <w:rPr>
          <w:sz w:val="76"/>
          <w:szCs w:val="38"/>
        </w:rPr>
      </w:pPr>
      <w:r w:rsidRPr="00E656C8">
        <w:rPr>
          <w:sz w:val="76"/>
          <w:szCs w:val="38"/>
        </w:rPr>
        <w:t>Database final project</w:t>
      </w:r>
    </w:p>
    <w:p w14:paraId="6F08A19D" w14:textId="77777777" w:rsidR="00C6554A" w:rsidRPr="00E656C8" w:rsidRDefault="00B36FDA" w:rsidP="00B36FDA">
      <w:pPr>
        <w:pStyle w:val="Subtitle"/>
        <w:rPr>
          <w:sz w:val="48"/>
          <w:szCs w:val="44"/>
        </w:rPr>
      </w:pPr>
      <w:r w:rsidRPr="00E656C8">
        <w:rPr>
          <w:sz w:val="56"/>
          <w:szCs w:val="52"/>
        </w:rPr>
        <w:t>Car rental system</w:t>
      </w:r>
    </w:p>
    <w:p w14:paraId="392D03DD" w14:textId="77777777" w:rsidR="00B36FDA" w:rsidRPr="00C732FF" w:rsidRDefault="00B36FDA" w:rsidP="00B36FDA">
      <w:pPr>
        <w:pStyle w:val="ContactInfo"/>
        <w:rPr>
          <w:sz w:val="36"/>
          <w:szCs w:val="36"/>
        </w:rPr>
      </w:pPr>
      <w:r w:rsidRPr="00C732FF">
        <w:rPr>
          <w:sz w:val="36"/>
          <w:szCs w:val="36"/>
        </w:rPr>
        <w:t>Mohannad Bashar | 6656</w:t>
      </w:r>
    </w:p>
    <w:p w14:paraId="0EFA0AA2" w14:textId="77777777" w:rsidR="00B36FDA" w:rsidRPr="00C732FF" w:rsidRDefault="00B36FDA" w:rsidP="00B36FDA">
      <w:pPr>
        <w:pStyle w:val="ContactInfo"/>
        <w:rPr>
          <w:sz w:val="36"/>
          <w:szCs w:val="36"/>
        </w:rPr>
      </w:pPr>
      <w:r w:rsidRPr="00C732FF">
        <w:rPr>
          <w:sz w:val="36"/>
          <w:szCs w:val="36"/>
        </w:rPr>
        <w:t>Youssef Victor</w:t>
      </w:r>
      <w:r w:rsidR="00C6554A" w:rsidRPr="00C732FF">
        <w:rPr>
          <w:sz w:val="36"/>
          <w:szCs w:val="36"/>
        </w:rPr>
        <w:t xml:space="preserve"> | </w:t>
      </w:r>
      <w:r w:rsidRPr="00C732FF">
        <w:rPr>
          <w:sz w:val="36"/>
          <w:szCs w:val="36"/>
        </w:rPr>
        <w:t>6668</w:t>
      </w:r>
    </w:p>
    <w:p w14:paraId="2976980F" w14:textId="77777777" w:rsidR="00B36FDA" w:rsidRPr="00C732FF" w:rsidRDefault="00B36FDA" w:rsidP="00B36FDA">
      <w:pPr>
        <w:pStyle w:val="ContactInfo"/>
        <w:rPr>
          <w:sz w:val="36"/>
          <w:szCs w:val="36"/>
        </w:rPr>
      </w:pPr>
      <w:r w:rsidRPr="00C732FF">
        <w:rPr>
          <w:sz w:val="36"/>
          <w:szCs w:val="36"/>
        </w:rPr>
        <w:t>Ahmed Abdulkabier | 6669</w:t>
      </w:r>
    </w:p>
    <w:p w14:paraId="45B43B8F" w14:textId="77777777" w:rsidR="00C6554A" w:rsidRDefault="00B36FDA" w:rsidP="00B36FDA">
      <w:pPr>
        <w:pStyle w:val="ContactInfo"/>
      </w:pPr>
      <w:r w:rsidRPr="00C732FF">
        <w:rPr>
          <w:sz w:val="36"/>
          <w:szCs w:val="36"/>
        </w:rPr>
        <w:t>Mohamed Medhat Zayton | 6670</w:t>
      </w:r>
      <w:r w:rsidR="00C6554A">
        <w:br w:type="page"/>
      </w:r>
    </w:p>
    <w:p w14:paraId="2E5DBB10" w14:textId="77777777" w:rsidR="00C6554A" w:rsidRDefault="000E1896" w:rsidP="000E1896">
      <w:pPr>
        <w:pStyle w:val="Heading1"/>
      </w:pPr>
      <w:r>
        <w:lastRenderedPageBreak/>
        <w:t>Business logic</w:t>
      </w:r>
    </w:p>
    <w:p w14:paraId="5CDE0DAF" w14:textId="77777777" w:rsidR="00C6554A" w:rsidRDefault="000E1896" w:rsidP="000E1896">
      <w:r>
        <w:t>The application flow goes as follows:</w:t>
      </w:r>
    </w:p>
    <w:p w14:paraId="4DBFC73E" w14:textId="77777777" w:rsidR="00C6554A" w:rsidRDefault="000E1896" w:rsidP="000E1896">
      <w:pPr>
        <w:pStyle w:val="ListBullet"/>
        <w:numPr>
          <w:ilvl w:val="0"/>
          <w:numId w:val="1"/>
        </w:numPr>
      </w:pPr>
      <w:r>
        <w:t>Customers are able to sign up and login into the application.</w:t>
      </w:r>
    </w:p>
    <w:p w14:paraId="514B791A" w14:textId="77777777" w:rsidR="000E1896" w:rsidRDefault="000E1896" w:rsidP="000E1896">
      <w:pPr>
        <w:pStyle w:val="ListBullet"/>
        <w:numPr>
          <w:ilvl w:val="0"/>
          <w:numId w:val="1"/>
        </w:numPr>
      </w:pPr>
      <w:r>
        <w:t>The</w:t>
      </w:r>
      <w:r w:rsidR="006B40AB">
        <w:t>y</w:t>
      </w:r>
      <w:r>
        <w:t xml:space="preserve"> can view all the cars in the system.</w:t>
      </w:r>
    </w:p>
    <w:p w14:paraId="5771C3A5" w14:textId="77777777" w:rsidR="006B40AB" w:rsidRDefault="006B40AB" w:rsidP="000E1896">
      <w:pPr>
        <w:pStyle w:val="ListBullet"/>
        <w:numPr>
          <w:ilvl w:val="0"/>
          <w:numId w:val="1"/>
        </w:numPr>
      </w:pPr>
      <w:r>
        <w:t>They can also search with specific car attributes.</w:t>
      </w:r>
    </w:p>
    <w:p w14:paraId="426B6BAE" w14:textId="77777777" w:rsidR="001E71DE" w:rsidRDefault="001E71DE" w:rsidP="000E1896">
      <w:pPr>
        <w:pStyle w:val="ListBullet"/>
        <w:numPr>
          <w:ilvl w:val="0"/>
          <w:numId w:val="1"/>
        </w:numPr>
      </w:pPr>
      <w:r>
        <w:t>They can reserve the car they like, if it’s available.</w:t>
      </w:r>
    </w:p>
    <w:p w14:paraId="2E0ECAC7" w14:textId="77777777" w:rsidR="001E71DE" w:rsidRDefault="001E71DE" w:rsidP="001E71DE">
      <w:pPr>
        <w:pStyle w:val="ListBullet"/>
        <w:numPr>
          <w:ilvl w:val="0"/>
          <w:numId w:val="1"/>
        </w:numPr>
      </w:pPr>
      <w:r>
        <w:t xml:space="preserve">Then, when the customer goes to the office and </w:t>
      </w:r>
      <w:r>
        <w:rPr>
          <w:lang w:bidi="ar-EG"/>
        </w:rPr>
        <w:t>take the car, an admin in the office will mark the car as “picked up”.</w:t>
      </w:r>
    </w:p>
    <w:p w14:paraId="08860299" w14:textId="77777777" w:rsidR="002D7149" w:rsidRDefault="000352EF" w:rsidP="002D7149">
      <w:pPr>
        <w:pStyle w:val="ListBullet"/>
        <w:numPr>
          <w:ilvl w:val="0"/>
          <w:numId w:val="1"/>
        </w:numPr>
      </w:pPr>
      <w:r>
        <w:t>When the customer returns the car back to the office, an admin will mark it as “returned”. A car won’t be available for renting if it’s picked up but not yet returned.</w:t>
      </w:r>
    </w:p>
    <w:p w14:paraId="181E53F1" w14:textId="77777777" w:rsidR="002D7149" w:rsidRDefault="002D7149" w:rsidP="002D7149">
      <w:pPr>
        <w:pStyle w:val="ListBullet"/>
        <w:numPr>
          <w:ilvl w:val="0"/>
          <w:numId w:val="1"/>
        </w:numPr>
      </w:pPr>
      <w:r>
        <w:t>An admin can record a reservation payment anytime.</w:t>
      </w:r>
    </w:p>
    <w:p w14:paraId="5E870C68" w14:textId="77777777" w:rsidR="002D7149" w:rsidRDefault="002D7149" w:rsidP="002D7149">
      <w:pPr>
        <w:pStyle w:val="ListBullet"/>
        <w:numPr>
          <w:ilvl w:val="0"/>
          <w:numId w:val="1"/>
        </w:numPr>
      </w:pPr>
      <w:r>
        <w:t>Each car is associated with an office.</w:t>
      </w:r>
    </w:p>
    <w:p w14:paraId="7DF3D309" w14:textId="77777777" w:rsidR="000C06D2" w:rsidRDefault="000C06D2" w:rsidP="000C06D2">
      <w:pPr>
        <w:pStyle w:val="ListBullet"/>
        <w:numPr>
          <w:ilvl w:val="0"/>
          <w:numId w:val="1"/>
        </w:numPr>
      </w:pPr>
      <w:r>
        <w:t>Each car has a status, active or out of service.</w:t>
      </w:r>
    </w:p>
    <w:p w14:paraId="0DF3F7A2" w14:textId="77777777" w:rsidR="000C06D2" w:rsidRDefault="000C06D2" w:rsidP="000C06D2">
      <w:pPr>
        <w:pStyle w:val="ListBullet"/>
        <w:numPr>
          <w:ilvl w:val="0"/>
          <w:numId w:val="1"/>
        </w:numPr>
      </w:pPr>
      <w:r>
        <w:t>An active car is available for rental unless it’s already picked up and not yet returned.</w:t>
      </w:r>
    </w:p>
    <w:p w14:paraId="636FC2F6" w14:textId="77777777" w:rsidR="000C06D2" w:rsidRDefault="000C06D2" w:rsidP="000C06D2">
      <w:pPr>
        <w:pStyle w:val="ListBullet"/>
        <w:numPr>
          <w:ilvl w:val="0"/>
          <w:numId w:val="1"/>
        </w:numPr>
      </w:pPr>
      <w:r>
        <w:t>An out of service car is in “maintenance” mode, hence can’t be reserved.</w:t>
      </w:r>
    </w:p>
    <w:p w14:paraId="519751A6" w14:textId="77777777" w:rsidR="002D7149" w:rsidRDefault="002D7149" w:rsidP="002D7149">
      <w:pPr>
        <w:pStyle w:val="ListBullet"/>
        <w:numPr>
          <w:ilvl w:val="0"/>
          <w:numId w:val="1"/>
        </w:numPr>
      </w:pPr>
      <w:r>
        <w:t>Customers can search in cars, offices, and their own reservations.</w:t>
      </w:r>
    </w:p>
    <w:p w14:paraId="352437EE" w14:textId="77777777" w:rsidR="00EE5AAE" w:rsidRDefault="00EE5AAE" w:rsidP="002D7149">
      <w:pPr>
        <w:pStyle w:val="ListBullet"/>
        <w:numPr>
          <w:ilvl w:val="0"/>
          <w:numId w:val="1"/>
        </w:numPr>
      </w:pPr>
      <w:r>
        <w:t>An admin can search in cars, offices, and all reservations.</w:t>
      </w:r>
    </w:p>
    <w:p w14:paraId="49826B25" w14:textId="77777777" w:rsidR="00EE5AAE" w:rsidRDefault="00EE5AAE" w:rsidP="00EE5AAE">
      <w:pPr>
        <w:pStyle w:val="ListBullet"/>
        <w:numPr>
          <w:ilvl w:val="0"/>
          <w:numId w:val="1"/>
        </w:numPr>
      </w:pPr>
      <w:r>
        <w:t>An admin can add/edit/search cars, add/edit/search offices, search cu</w:t>
      </w:r>
      <w:r w:rsidR="00744F62">
        <w:t>stom</w:t>
      </w:r>
      <w:r>
        <w:t>ers, and mark reservations as picked up, returned, and paid.</w:t>
      </w:r>
    </w:p>
    <w:p w14:paraId="2B55416F" w14:textId="77777777" w:rsidR="000C06D2" w:rsidRDefault="000C06D2" w:rsidP="00EE5AAE">
      <w:pPr>
        <w:pStyle w:val="ListBullet"/>
        <w:numPr>
          <w:ilvl w:val="0"/>
          <w:numId w:val="1"/>
        </w:numPr>
      </w:pPr>
      <w:r>
        <w:t>An admin can view some reports:</w:t>
      </w:r>
    </w:p>
    <w:p w14:paraId="00BC14BF" w14:textId="77777777" w:rsidR="000C06D2" w:rsidRDefault="000C06D2" w:rsidP="00FC4CA0">
      <w:pPr>
        <w:pStyle w:val="ListBullet"/>
        <w:ind w:left="1080"/>
      </w:pPr>
      <w:r w:rsidRPr="000C06D2">
        <w:t>Show all reservations within a specified period</w:t>
      </w:r>
      <w:r>
        <w:t>.</w:t>
      </w:r>
    </w:p>
    <w:p w14:paraId="4A74998F" w14:textId="77777777" w:rsidR="000C06D2" w:rsidRDefault="00BC7614" w:rsidP="00FC4CA0">
      <w:pPr>
        <w:pStyle w:val="ListBullet"/>
        <w:ind w:left="1080"/>
      </w:pPr>
      <w:r w:rsidRPr="00BC7614">
        <w:t>Show all reservations of any car within a specified period</w:t>
      </w:r>
    </w:p>
    <w:p w14:paraId="7633E94D" w14:textId="77777777" w:rsidR="00BC7614" w:rsidRDefault="00BC7614" w:rsidP="00FC4CA0">
      <w:pPr>
        <w:pStyle w:val="ListBullet"/>
        <w:ind w:left="1080"/>
      </w:pPr>
      <w:r w:rsidRPr="00BC7614">
        <w:t>Show status of all cars on a specific day</w:t>
      </w:r>
      <w:r>
        <w:t xml:space="preserve"> (active/out of service)</w:t>
      </w:r>
    </w:p>
    <w:p w14:paraId="408A18EC" w14:textId="77777777" w:rsidR="00FC4CA0" w:rsidRDefault="00FC4CA0" w:rsidP="00FC4CA0">
      <w:pPr>
        <w:pStyle w:val="ListBullet"/>
        <w:ind w:left="1080"/>
      </w:pPr>
      <w:r w:rsidRPr="00FC4CA0">
        <w:t>Show all reservations of specific customer</w:t>
      </w:r>
    </w:p>
    <w:p w14:paraId="0CEAE995" w14:textId="77777777" w:rsidR="00FC4CA0" w:rsidRPr="00514122" w:rsidRDefault="00FC4CA0" w:rsidP="00FC4CA0">
      <w:pPr>
        <w:pStyle w:val="ListBullet"/>
        <w:ind w:left="1080"/>
      </w:pPr>
      <w:r w:rsidRPr="00FC4CA0">
        <w:t>Show daily payments within a specific period</w:t>
      </w:r>
    </w:p>
    <w:p w14:paraId="2B0FB66C" w14:textId="77777777" w:rsidR="00DB3E0F" w:rsidRDefault="00DB3E0F" w:rsidP="00DB3E0F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</w:p>
    <w:p w14:paraId="14D6170B" w14:textId="77777777" w:rsidR="00DB3E0F" w:rsidRDefault="00DB3E0F" w:rsidP="00DB3E0F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</w:p>
    <w:p w14:paraId="743EB13F" w14:textId="77777777" w:rsidR="00DB3E0F" w:rsidRDefault="00DB3E0F" w:rsidP="00DB3E0F"/>
    <w:p w14:paraId="2422BD31" w14:textId="77777777" w:rsidR="00DB3E0F" w:rsidRDefault="00DB3E0F" w:rsidP="00DB3E0F"/>
    <w:p w14:paraId="63C0CBA7" w14:textId="77777777" w:rsidR="00DB3E0F" w:rsidRPr="00DB3E0F" w:rsidRDefault="00DB3E0F" w:rsidP="00DB3E0F"/>
    <w:p w14:paraId="7651B11D" w14:textId="77777777" w:rsidR="00C6554A" w:rsidRPr="00D5413C" w:rsidRDefault="008A0CFB" w:rsidP="008A0CFB">
      <w:pPr>
        <w:pStyle w:val="Heading2"/>
      </w:pPr>
      <w:r>
        <w:lastRenderedPageBreak/>
        <w:t>Application screens</w:t>
      </w:r>
    </w:p>
    <w:p w14:paraId="37049182" w14:textId="77777777" w:rsidR="008A0CFB" w:rsidRPr="008A0CFB" w:rsidRDefault="008A0CFB" w:rsidP="008A0CFB">
      <w:pPr>
        <w:rPr>
          <w:b/>
          <w:bCs/>
          <w:u w:val="single"/>
        </w:rPr>
      </w:pPr>
      <w:r w:rsidRPr="008A0CFB">
        <w:rPr>
          <w:b/>
          <w:bCs/>
          <w:u w:val="single"/>
        </w:rPr>
        <w:t>Home page:</w:t>
      </w:r>
    </w:p>
    <w:p w14:paraId="454EF853" w14:textId="6377B0FF" w:rsidR="008A0CFB" w:rsidRDefault="008A0CFB" w:rsidP="008A0CFB">
      <w:pPr>
        <w:jc w:val="center"/>
      </w:pPr>
      <w:r w:rsidRPr="008A0CFB">
        <w:rPr>
          <w:noProof/>
        </w:rPr>
        <w:drawing>
          <wp:inline distT="0" distB="0" distL="0" distR="0" wp14:anchorId="132F65C5" wp14:editId="1C6002EC">
            <wp:extent cx="6784624" cy="3858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1027" cy="38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0BA5" w14:textId="58A166B9" w:rsidR="006F555A" w:rsidRDefault="006F555A" w:rsidP="008A0CFB">
      <w:pPr>
        <w:jc w:val="center"/>
      </w:pPr>
    </w:p>
    <w:p w14:paraId="42EEA060" w14:textId="2BADE6A5" w:rsidR="006F555A" w:rsidRDefault="006F555A" w:rsidP="008A0CFB">
      <w:pPr>
        <w:jc w:val="center"/>
      </w:pPr>
    </w:p>
    <w:p w14:paraId="49760502" w14:textId="77777777" w:rsidR="006F555A" w:rsidRDefault="006F555A" w:rsidP="008A0CFB">
      <w:pPr>
        <w:jc w:val="center"/>
      </w:pPr>
    </w:p>
    <w:p w14:paraId="019968AA" w14:textId="77777777" w:rsidR="0046380B" w:rsidRDefault="0046380B" w:rsidP="00DB3E0F">
      <w:pPr>
        <w:rPr>
          <w:b/>
          <w:bCs/>
          <w:u w:val="single"/>
        </w:rPr>
      </w:pPr>
      <w:r>
        <w:rPr>
          <w:b/>
          <w:bCs/>
          <w:u w:val="single"/>
        </w:rPr>
        <w:t>Login page:</w:t>
      </w:r>
    </w:p>
    <w:p w14:paraId="7550F36F" w14:textId="4178AB62" w:rsidR="0046380B" w:rsidRDefault="003218A9" w:rsidP="00DB3E0F">
      <w:pPr>
        <w:rPr>
          <w:b/>
          <w:bCs/>
          <w:u w:val="single"/>
        </w:rPr>
      </w:pPr>
      <w:r w:rsidRPr="003218A9">
        <w:rPr>
          <w:b/>
          <w:bCs/>
          <w:u w:val="single"/>
        </w:rPr>
        <w:drawing>
          <wp:inline distT="0" distB="0" distL="0" distR="0" wp14:anchorId="4D53AE96" wp14:editId="688B4635">
            <wp:extent cx="6646545" cy="3222625"/>
            <wp:effectExtent l="0" t="0" r="1905" b="0"/>
            <wp:docPr id="2" name="Picture 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D393" w14:textId="77777777" w:rsidR="005C0534" w:rsidRDefault="005C0534" w:rsidP="00DB3E0F">
      <w:pPr>
        <w:rPr>
          <w:b/>
          <w:bCs/>
          <w:u w:val="single"/>
        </w:rPr>
      </w:pPr>
    </w:p>
    <w:p w14:paraId="049C8326" w14:textId="0B160AB4" w:rsidR="0046380B" w:rsidRDefault="0046380B" w:rsidP="00DB3E0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Signup page:</w:t>
      </w:r>
    </w:p>
    <w:p w14:paraId="16DF2AFE" w14:textId="6B431593" w:rsidR="0046380B" w:rsidRDefault="003218A9" w:rsidP="003218A9">
      <w:pPr>
        <w:rPr>
          <w:b/>
          <w:bCs/>
          <w:u w:val="single"/>
        </w:rPr>
      </w:pPr>
      <w:r w:rsidRPr="003218A9">
        <w:rPr>
          <w:b/>
          <w:bCs/>
          <w:u w:val="single"/>
        </w:rPr>
        <w:drawing>
          <wp:inline distT="0" distB="0" distL="0" distR="0" wp14:anchorId="660E54AD" wp14:editId="00AAEB7A">
            <wp:extent cx="6646545" cy="3258820"/>
            <wp:effectExtent l="0" t="0" r="1905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FEB" w14:textId="11C6A30F" w:rsidR="006F555A" w:rsidRDefault="006F555A" w:rsidP="003218A9">
      <w:pPr>
        <w:rPr>
          <w:b/>
          <w:bCs/>
          <w:u w:val="single"/>
        </w:rPr>
      </w:pPr>
    </w:p>
    <w:p w14:paraId="0C6A4221" w14:textId="0E29D9F3" w:rsidR="006F555A" w:rsidRDefault="006F555A" w:rsidP="003218A9">
      <w:pPr>
        <w:rPr>
          <w:b/>
          <w:bCs/>
          <w:u w:val="single"/>
        </w:rPr>
      </w:pPr>
    </w:p>
    <w:p w14:paraId="769AF4B3" w14:textId="31AA646D" w:rsidR="006F555A" w:rsidRDefault="006F555A" w:rsidP="003218A9">
      <w:pPr>
        <w:rPr>
          <w:b/>
          <w:bCs/>
          <w:u w:val="single"/>
        </w:rPr>
      </w:pPr>
    </w:p>
    <w:p w14:paraId="70DB6490" w14:textId="77777777" w:rsidR="006F555A" w:rsidRDefault="006F555A" w:rsidP="003218A9">
      <w:pPr>
        <w:rPr>
          <w:b/>
          <w:bCs/>
          <w:u w:val="single"/>
        </w:rPr>
      </w:pPr>
    </w:p>
    <w:p w14:paraId="0A810707" w14:textId="13B764ED" w:rsidR="00DB3E0F" w:rsidRDefault="00DB3E0F" w:rsidP="00DB3E0F">
      <w:pPr>
        <w:rPr>
          <w:b/>
          <w:bCs/>
          <w:u w:val="single"/>
        </w:rPr>
      </w:pPr>
      <w:r w:rsidRPr="00DB3E0F">
        <w:rPr>
          <w:b/>
          <w:bCs/>
          <w:u w:val="single"/>
        </w:rPr>
        <w:t>Cars</w:t>
      </w:r>
      <w:r>
        <w:rPr>
          <w:b/>
          <w:bCs/>
          <w:u w:val="single"/>
        </w:rPr>
        <w:t xml:space="preserve"> page: </w:t>
      </w:r>
    </w:p>
    <w:p w14:paraId="7DA7892C" w14:textId="07038E17" w:rsidR="006F555A" w:rsidRDefault="006F555A" w:rsidP="00DB3E0F">
      <w:pPr>
        <w:rPr>
          <w:b/>
          <w:bCs/>
          <w:u w:val="single"/>
        </w:rPr>
      </w:pPr>
      <w:r w:rsidRPr="006F555A">
        <w:rPr>
          <w:b/>
          <w:bCs/>
          <w:u w:val="single"/>
        </w:rPr>
        <w:drawing>
          <wp:inline distT="0" distB="0" distL="0" distR="0" wp14:anchorId="2E6EBE88" wp14:editId="620CA3E0">
            <wp:extent cx="6646545" cy="3235325"/>
            <wp:effectExtent l="0" t="0" r="1905" b="3175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463A" w14:textId="77777777" w:rsidR="00DB3E0F" w:rsidRDefault="00DB3E0F" w:rsidP="00DB3E0F">
      <w:pPr>
        <w:rPr>
          <w:b/>
          <w:bCs/>
          <w:u w:val="single"/>
        </w:rPr>
      </w:pPr>
    </w:p>
    <w:p w14:paraId="24CCDFEE" w14:textId="77777777" w:rsidR="006F555A" w:rsidRDefault="006F555A" w:rsidP="00DB3E0F">
      <w:pPr>
        <w:rPr>
          <w:b/>
          <w:bCs/>
          <w:u w:val="single"/>
        </w:rPr>
      </w:pPr>
    </w:p>
    <w:p w14:paraId="33E5BCA2" w14:textId="77777777" w:rsidR="006F555A" w:rsidRDefault="006F555A" w:rsidP="00DB3E0F">
      <w:pPr>
        <w:rPr>
          <w:b/>
          <w:bCs/>
          <w:u w:val="single"/>
        </w:rPr>
      </w:pPr>
    </w:p>
    <w:p w14:paraId="334DD8C4" w14:textId="578B5332" w:rsidR="00DB3E0F" w:rsidRDefault="00DB3E0F" w:rsidP="00DB3E0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Reservations page:</w:t>
      </w:r>
    </w:p>
    <w:p w14:paraId="1547EE1B" w14:textId="765C07B9" w:rsidR="006F555A" w:rsidRDefault="006F555A" w:rsidP="00DB3E0F">
      <w:pPr>
        <w:rPr>
          <w:b/>
          <w:bCs/>
          <w:u w:val="single"/>
        </w:rPr>
      </w:pPr>
      <w:r w:rsidRPr="006F555A">
        <w:rPr>
          <w:b/>
          <w:bCs/>
          <w:u w:val="single"/>
        </w:rPr>
        <w:drawing>
          <wp:inline distT="0" distB="0" distL="0" distR="0" wp14:anchorId="43A14DED" wp14:editId="2386DFB1">
            <wp:extent cx="6646545" cy="3212465"/>
            <wp:effectExtent l="0" t="0" r="1905" b="698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759B" w14:textId="76BFBB75" w:rsidR="006F555A" w:rsidRDefault="006F555A" w:rsidP="00DB3E0F">
      <w:pPr>
        <w:rPr>
          <w:b/>
          <w:bCs/>
          <w:u w:val="single"/>
        </w:rPr>
      </w:pPr>
    </w:p>
    <w:p w14:paraId="34877370" w14:textId="4B6453F2" w:rsidR="006F555A" w:rsidRDefault="006F555A" w:rsidP="00DB3E0F">
      <w:pPr>
        <w:rPr>
          <w:b/>
          <w:bCs/>
          <w:u w:val="single"/>
        </w:rPr>
      </w:pPr>
    </w:p>
    <w:p w14:paraId="62F556F5" w14:textId="7915F25B" w:rsidR="006F555A" w:rsidRDefault="006F555A" w:rsidP="00DB3E0F">
      <w:pPr>
        <w:rPr>
          <w:b/>
          <w:bCs/>
          <w:u w:val="single"/>
        </w:rPr>
      </w:pPr>
    </w:p>
    <w:p w14:paraId="59FF88D7" w14:textId="3B317CA4" w:rsidR="006F555A" w:rsidRDefault="006F555A" w:rsidP="00DB3E0F">
      <w:pPr>
        <w:rPr>
          <w:b/>
          <w:bCs/>
          <w:u w:val="single"/>
        </w:rPr>
      </w:pPr>
    </w:p>
    <w:p w14:paraId="748785ED" w14:textId="77777777" w:rsidR="006F555A" w:rsidRDefault="006F555A" w:rsidP="00DB3E0F">
      <w:pPr>
        <w:rPr>
          <w:b/>
          <w:bCs/>
          <w:u w:val="single"/>
        </w:rPr>
      </w:pPr>
    </w:p>
    <w:p w14:paraId="25A88DB9" w14:textId="004DEB73" w:rsidR="0046380B" w:rsidRDefault="0046380B" w:rsidP="00DB3E0F">
      <w:pPr>
        <w:rPr>
          <w:b/>
          <w:bCs/>
          <w:u w:val="single"/>
        </w:rPr>
      </w:pPr>
      <w:r>
        <w:rPr>
          <w:b/>
          <w:bCs/>
          <w:u w:val="single"/>
        </w:rPr>
        <w:t>Offices page:</w:t>
      </w:r>
    </w:p>
    <w:p w14:paraId="484E396C" w14:textId="578287A4" w:rsidR="006F555A" w:rsidRDefault="006F555A" w:rsidP="00DB3E0F">
      <w:pPr>
        <w:rPr>
          <w:b/>
          <w:bCs/>
          <w:u w:val="single"/>
        </w:rPr>
      </w:pPr>
      <w:r w:rsidRPr="006F555A">
        <w:rPr>
          <w:b/>
          <w:bCs/>
          <w:u w:val="single"/>
        </w:rPr>
        <w:drawing>
          <wp:inline distT="0" distB="0" distL="0" distR="0" wp14:anchorId="459A74E5" wp14:editId="2D3C20B6">
            <wp:extent cx="6646545" cy="3246755"/>
            <wp:effectExtent l="0" t="0" r="190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B92A" w14:textId="77777777" w:rsidR="0046380B" w:rsidRDefault="0046380B" w:rsidP="00DB3E0F">
      <w:pPr>
        <w:rPr>
          <w:b/>
          <w:bCs/>
          <w:u w:val="single"/>
        </w:rPr>
      </w:pPr>
    </w:p>
    <w:p w14:paraId="6D1EE4E3" w14:textId="77777777" w:rsidR="006F555A" w:rsidRDefault="006F555A" w:rsidP="00A403C8">
      <w:pPr>
        <w:rPr>
          <w:b/>
          <w:bCs/>
          <w:u w:val="single"/>
        </w:rPr>
      </w:pPr>
    </w:p>
    <w:p w14:paraId="30395A9F" w14:textId="553FD6A5" w:rsidR="008A0CFB" w:rsidRDefault="00A403C8" w:rsidP="00A403C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Customers page: (admin only)</w:t>
      </w:r>
    </w:p>
    <w:p w14:paraId="0D1A4D4A" w14:textId="2E9B16CF" w:rsidR="006F555A" w:rsidRDefault="006F555A" w:rsidP="00A403C8">
      <w:pPr>
        <w:rPr>
          <w:b/>
          <w:bCs/>
          <w:u w:val="single"/>
        </w:rPr>
      </w:pPr>
      <w:r w:rsidRPr="006F555A">
        <w:rPr>
          <w:b/>
          <w:bCs/>
          <w:u w:val="single"/>
        </w:rPr>
        <w:drawing>
          <wp:inline distT="0" distB="0" distL="0" distR="0" wp14:anchorId="0EC6D181" wp14:editId="4D1F1AE8">
            <wp:extent cx="6646545" cy="3233420"/>
            <wp:effectExtent l="0" t="0" r="1905" b="508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61DA" w14:textId="4A29C09F" w:rsidR="003F06CE" w:rsidRDefault="003F06CE" w:rsidP="00A403C8">
      <w:pPr>
        <w:rPr>
          <w:b/>
          <w:bCs/>
          <w:u w:val="single"/>
        </w:rPr>
      </w:pPr>
    </w:p>
    <w:p w14:paraId="3ECF6E6D" w14:textId="36CC1D32" w:rsidR="006F555A" w:rsidRDefault="006F555A" w:rsidP="00A403C8">
      <w:pPr>
        <w:rPr>
          <w:b/>
          <w:bCs/>
          <w:u w:val="single"/>
        </w:rPr>
      </w:pPr>
    </w:p>
    <w:p w14:paraId="4F88D996" w14:textId="501021D6" w:rsidR="006F555A" w:rsidRDefault="006F555A" w:rsidP="00A403C8">
      <w:pPr>
        <w:rPr>
          <w:b/>
          <w:bCs/>
          <w:u w:val="single"/>
        </w:rPr>
      </w:pPr>
    </w:p>
    <w:p w14:paraId="15EF007C" w14:textId="0CF2648D" w:rsidR="006F555A" w:rsidRDefault="006F555A" w:rsidP="00A403C8">
      <w:pPr>
        <w:rPr>
          <w:b/>
          <w:bCs/>
          <w:u w:val="single"/>
        </w:rPr>
      </w:pPr>
    </w:p>
    <w:p w14:paraId="4A081DFC" w14:textId="34731F32" w:rsidR="006F555A" w:rsidRDefault="006F555A" w:rsidP="00A403C8">
      <w:pPr>
        <w:rPr>
          <w:b/>
          <w:bCs/>
          <w:u w:val="single"/>
        </w:rPr>
      </w:pPr>
    </w:p>
    <w:p w14:paraId="3F80820D" w14:textId="77777777" w:rsidR="006F555A" w:rsidRDefault="006F555A" w:rsidP="00A403C8">
      <w:pPr>
        <w:rPr>
          <w:b/>
          <w:bCs/>
          <w:u w:val="single"/>
        </w:rPr>
      </w:pPr>
    </w:p>
    <w:p w14:paraId="43F4A4BD" w14:textId="3D581990" w:rsidR="003F06CE" w:rsidRDefault="003F06CE" w:rsidP="00A403C8">
      <w:pPr>
        <w:rPr>
          <w:b/>
          <w:bCs/>
          <w:u w:val="single"/>
        </w:rPr>
      </w:pPr>
      <w:r>
        <w:rPr>
          <w:b/>
          <w:bCs/>
          <w:u w:val="single"/>
        </w:rPr>
        <w:t>Reports pages: (admin only)</w:t>
      </w:r>
    </w:p>
    <w:p w14:paraId="77D976A3" w14:textId="69E1908D" w:rsidR="006F555A" w:rsidRDefault="006F555A" w:rsidP="00A403C8">
      <w:pPr>
        <w:rPr>
          <w:b/>
          <w:bCs/>
          <w:u w:val="single"/>
        </w:rPr>
      </w:pPr>
      <w:r w:rsidRPr="006F555A">
        <w:rPr>
          <w:b/>
          <w:bCs/>
          <w:u w:val="single"/>
        </w:rPr>
        <w:drawing>
          <wp:inline distT="0" distB="0" distL="0" distR="0" wp14:anchorId="0D735D46" wp14:editId="3354756E">
            <wp:extent cx="6646545" cy="3233420"/>
            <wp:effectExtent l="0" t="0" r="1905" b="508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B783" w14:textId="400A121A" w:rsidR="008A0CFB" w:rsidRDefault="008A0CFB" w:rsidP="008A0CFB"/>
    <w:p w14:paraId="5C3E944C" w14:textId="7035FD41" w:rsidR="00195086" w:rsidRPr="009844E3" w:rsidRDefault="00195086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lastRenderedPageBreak/>
        <w:t>Periodic Reservations Includes Cars And Customers(admin only):</w:t>
      </w:r>
    </w:p>
    <w:p w14:paraId="63A8B7DF" w14:textId="67CBA5B5" w:rsidR="00195086" w:rsidRDefault="00195086" w:rsidP="00195086">
      <w:pPr>
        <w:rPr>
          <w:u w:val="single"/>
        </w:rPr>
      </w:pPr>
      <w:r w:rsidRPr="00195086">
        <w:rPr>
          <w:u w:val="single"/>
        </w:rPr>
        <w:drawing>
          <wp:inline distT="0" distB="0" distL="0" distR="0" wp14:anchorId="69D54569" wp14:editId="184D47E4">
            <wp:extent cx="6646545" cy="3205480"/>
            <wp:effectExtent l="0" t="0" r="190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ED38" w14:textId="53146EB5" w:rsidR="00195086" w:rsidRDefault="00195086" w:rsidP="00195086">
      <w:pPr>
        <w:rPr>
          <w:u w:val="single"/>
        </w:rPr>
      </w:pPr>
    </w:p>
    <w:p w14:paraId="51E7E973" w14:textId="7721B18E" w:rsidR="00195086" w:rsidRDefault="00195086" w:rsidP="00195086">
      <w:pPr>
        <w:rPr>
          <w:u w:val="single"/>
        </w:rPr>
      </w:pPr>
    </w:p>
    <w:p w14:paraId="62A58188" w14:textId="02671C72" w:rsidR="00195086" w:rsidRDefault="00195086" w:rsidP="00195086">
      <w:pPr>
        <w:rPr>
          <w:u w:val="single"/>
        </w:rPr>
      </w:pPr>
    </w:p>
    <w:p w14:paraId="48BAF351" w14:textId="47154338" w:rsidR="00195086" w:rsidRDefault="00195086" w:rsidP="00195086">
      <w:pPr>
        <w:rPr>
          <w:u w:val="single"/>
        </w:rPr>
      </w:pPr>
    </w:p>
    <w:p w14:paraId="15C08F31" w14:textId="77777777" w:rsidR="00195086" w:rsidRDefault="00195086" w:rsidP="00195086">
      <w:pPr>
        <w:rPr>
          <w:u w:val="single"/>
        </w:rPr>
      </w:pPr>
    </w:p>
    <w:p w14:paraId="48ACF82F" w14:textId="7F83DBCE" w:rsidR="00195086" w:rsidRPr="009844E3" w:rsidRDefault="00195086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t>Cars Reservations Report(admin only):</w:t>
      </w:r>
    </w:p>
    <w:p w14:paraId="3B9098B0" w14:textId="009475C3" w:rsidR="00195086" w:rsidRDefault="00195086" w:rsidP="00195086">
      <w:pPr>
        <w:rPr>
          <w:u w:val="single"/>
        </w:rPr>
      </w:pPr>
      <w:r w:rsidRPr="00195086">
        <w:rPr>
          <w:u w:val="single"/>
        </w:rPr>
        <w:drawing>
          <wp:inline distT="0" distB="0" distL="0" distR="0" wp14:anchorId="1B9764E9" wp14:editId="0AA500F0">
            <wp:extent cx="6646545" cy="3229610"/>
            <wp:effectExtent l="0" t="0" r="1905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5A22" w14:textId="52DD0FA2" w:rsidR="00195086" w:rsidRDefault="00195086" w:rsidP="00195086">
      <w:pPr>
        <w:rPr>
          <w:u w:val="single"/>
        </w:rPr>
      </w:pPr>
    </w:p>
    <w:p w14:paraId="05ADABF9" w14:textId="344DAA6B" w:rsidR="00195086" w:rsidRDefault="00195086" w:rsidP="00195086">
      <w:pPr>
        <w:rPr>
          <w:u w:val="single"/>
        </w:rPr>
      </w:pPr>
    </w:p>
    <w:p w14:paraId="228F9E6B" w14:textId="1CB9714B" w:rsidR="00355C43" w:rsidRPr="009844E3" w:rsidRDefault="00355C43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lastRenderedPageBreak/>
        <w:t>Status of all cars in a specific day</w:t>
      </w:r>
      <w:r w:rsidR="006E21FD" w:rsidRPr="009844E3">
        <w:rPr>
          <w:b/>
          <w:bCs/>
          <w:u w:val="single"/>
        </w:rPr>
        <w:t>(admin only)</w:t>
      </w:r>
      <w:r w:rsidRPr="009844E3">
        <w:rPr>
          <w:b/>
          <w:bCs/>
          <w:u w:val="single"/>
        </w:rPr>
        <w:t>:</w:t>
      </w:r>
    </w:p>
    <w:p w14:paraId="030A64EC" w14:textId="595525C3" w:rsidR="00355C43" w:rsidRDefault="00355C43" w:rsidP="00195086">
      <w:pPr>
        <w:rPr>
          <w:u w:val="single"/>
        </w:rPr>
      </w:pPr>
      <w:r w:rsidRPr="00355C43">
        <w:rPr>
          <w:u w:val="single"/>
        </w:rPr>
        <w:drawing>
          <wp:inline distT="0" distB="0" distL="0" distR="0" wp14:anchorId="54BB0E3F" wp14:editId="58373766">
            <wp:extent cx="6646545" cy="3246120"/>
            <wp:effectExtent l="0" t="0" r="190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7E49" w14:textId="25689832" w:rsidR="00355C43" w:rsidRDefault="00355C43" w:rsidP="00195086">
      <w:pPr>
        <w:rPr>
          <w:u w:val="single"/>
        </w:rPr>
      </w:pPr>
    </w:p>
    <w:p w14:paraId="38A388D0" w14:textId="74C45473" w:rsidR="006E21FD" w:rsidRDefault="006E21FD" w:rsidP="00195086">
      <w:pPr>
        <w:rPr>
          <w:u w:val="single"/>
        </w:rPr>
      </w:pPr>
    </w:p>
    <w:p w14:paraId="2AE8A528" w14:textId="3A14C03B" w:rsidR="006E21FD" w:rsidRDefault="006E21FD" w:rsidP="00195086">
      <w:pPr>
        <w:rPr>
          <w:u w:val="single"/>
        </w:rPr>
      </w:pPr>
    </w:p>
    <w:p w14:paraId="491F62F6" w14:textId="542454CD" w:rsidR="006E21FD" w:rsidRDefault="006E21FD" w:rsidP="00195086">
      <w:pPr>
        <w:rPr>
          <w:u w:val="single"/>
        </w:rPr>
      </w:pPr>
    </w:p>
    <w:p w14:paraId="10D629B9" w14:textId="77777777" w:rsidR="006E21FD" w:rsidRDefault="006E21FD" w:rsidP="00195086">
      <w:pPr>
        <w:rPr>
          <w:u w:val="single"/>
        </w:rPr>
      </w:pPr>
    </w:p>
    <w:p w14:paraId="0CE8D3D5" w14:textId="0782F01F" w:rsidR="00355C43" w:rsidRPr="009844E3" w:rsidRDefault="00355C43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t>All reservations of a specific customer</w:t>
      </w:r>
      <w:r w:rsidR="006E21FD" w:rsidRPr="009844E3">
        <w:rPr>
          <w:b/>
          <w:bCs/>
          <w:u w:val="single"/>
        </w:rPr>
        <w:t>(admin only)</w:t>
      </w:r>
      <w:r w:rsidRPr="009844E3">
        <w:rPr>
          <w:b/>
          <w:bCs/>
          <w:u w:val="single"/>
        </w:rPr>
        <w:t>:</w:t>
      </w:r>
    </w:p>
    <w:p w14:paraId="611C7135" w14:textId="6F92DAA4" w:rsidR="00355C43" w:rsidRDefault="006E21FD" w:rsidP="00195086">
      <w:pPr>
        <w:rPr>
          <w:u w:val="single"/>
        </w:rPr>
      </w:pPr>
      <w:r w:rsidRPr="006E21FD">
        <w:rPr>
          <w:u w:val="single"/>
        </w:rPr>
        <w:drawing>
          <wp:inline distT="0" distB="0" distL="0" distR="0" wp14:anchorId="6BC9298F" wp14:editId="6EEA165B">
            <wp:extent cx="6646545" cy="3239770"/>
            <wp:effectExtent l="0" t="0" r="190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AA5B" w14:textId="32C64ABD" w:rsidR="009844E3" w:rsidRDefault="009844E3" w:rsidP="00195086">
      <w:pPr>
        <w:rPr>
          <w:u w:val="single"/>
        </w:rPr>
      </w:pPr>
    </w:p>
    <w:p w14:paraId="7C2DFADD" w14:textId="0AFDF80F" w:rsidR="009844E3" w:rsidRDefault="009844E3" w:rsidP="00195086">
      <w:pPr>
        <w:rPr>
          <w:u w:val="single"/>
        </w:rPr>
      </w:pPr>
    </w:p>
    <w:p w14:paraId="4C221005" w14:textId="6878432F" w:rsidR="009844E3" w:rsidRPr="009844E3" w:rsidRDefault="009844E3" w:rsidP="00195086">
      <w:pPr>
        <w:rPr>
          <w:b/>
          <w:bCs/>
          <w:u w:val="single"/>
        </w:rPr>
      </w:pPr>
      <w:r w:rsidRPr="009844E3">
        <w:rPr>
          <w:b/>
          <w:bCs/>
          <w:u w:val="single"/>
        </w:rPr>
        <w:lastRenderedPageBreak/>
        <w:t>Daily payments with a specific period(admin only):</w:t>
      </w:r>
    </w:p>
    <w:p w14:paraId="68B65756" w14:textId="6378DC02" w:rsidR="009844E3" w:rsidRDefault="009844E3" w:rsidP="00195086">
      <w:pPr>
        <w:rPr>
          <w:u w:val="single"/>
        </w:rPr>
      </w:pPr>
      <w:r w:rsidRPr="009844E3">
        <w:rPr>
          <w:u w:val="single"/>
        </w:rPr>
        <w:drawing>
          <wp:inline distT="0" distB="0" distL="0" distR="0" wp14:anchorId="2E9D1BEF" wp14:editId="5031F747">
            <wp:extent cx="6646545" cy="3215640"/>
            <wp:effectExtent l="0" t="0" r="1905" b="381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346C" w14:textId="7DBCD132" w:rsidR="00195086" w:rsidRDefault="00195086" w:rsidP="00195086">
      <w:pPr>
        <w:rPr>
          <w:u w:val="single"/>
        </w:rPr>
      </w:pPr>
    </w:p>
    <w:p w14:paraId="4FB256E9" w14:textId="07BD0A48" w:rsidR="00FA0FEF" w:rsidRDefault="00FA0FEF" w:rsidP="00195086">
      <w:pPr>
        <w:rPr>
          <w:u w:val="single"/>
        </w:rPr>
      </w:pPr>
    </w:p>
    <w:p w14:paraId="7A401344" w14:textId="073010DE" w:rsidR="00FA0FEF" w:rsidRDefault="00FA0FEF" w:rsidP="00195086">
      <w:pPr>
        <w:rPr>
          <w:u w:val="single"/>
        </w:rPr>
      </w:pPr>
    </w:p>
    <w:p w14:paraId="5A03BD2F" w14:textId="5C7D982D" w:rsidR="00FA0FEF" w:rsidRDefault="00FA0FEF" w:rsidP="00195086">
      <w:pPr>
        <w:rPr>
          <w:u w:val="single"/>
        </w:rPr>
      </w:pPr>
    </w:p>
    <w:p w14:paraId="5943E9F6" w14:textId="1D7366A0" w:rsidR="00FA0FEF" w:rsidRDefault="00FA0FEF" w:rsidP="00195086">
      <w:pPr>
        <w:rPr>
          <w:u w:val="single"/>
        </w:rPr>
      </w:pPr>
    </w:p>
    <w:p w14:paraId="6F34BCF2" w14:textId="5541924A" w:rsidR="00FA0FEF" w:rsidRDefault="00FA0FEF" w:rsidP="00195086">
      <w:pPr>
        <w:rPr>
          <w:u w:val="single"/>
        </w:rPr>
      </w:pPr>
    </w:p>
    <w:p w14:paraId="4F95FCD2" w14:textId="4810D942" w:rsidR="00FA0FEF" w:rsidRDefault="00FA0FEF" w:rsidP="00195086">
      <w:pPr>
        <w:rPr>
          <w:u w:val="single"/>
        </w:rPr>
      </w:pPr>
    </w:p>
    <w:p w14:paraId="496B9211" w14:textId="77777777" w:rsidR="00FA0FEF" w:rsidRDefault="00FA0FEF" w:rsidP="00195086">
      <w:pPr>
        <w:rPr>
          <w:u w:val="single"/>
        </w:rPr>
      </w:pPr>
    </w:p>
    <w:p w14:paraId="419187FE" w14:textId="2DA72284" w:rsidR="00DC52DD" w:rsidRDefault="009E516C" w:rsidP="00195086">
      <w:pPr>
        <w:rPr>
          <w:b/>
          <w:bCs/>
          <w:u w:val="single"/>
        </w:rPr>
      </w:pPr>
      <w:r w:rsidRPr="009E516C">
        <w:rPr>
          <w:b/>
          <w:bCs/>
          <w:u w:val="single"/>
        </w:rPr>
        <w:t>Navigation bar of admin user:</w:t>
      </w:r>
    </w:p>
    <w:p w14:paraId="7FE3DF17" w14:textId="37E9EBCD" w:rsidR="009E516C" w:rsidRDefault="009E516C" w:rsidP="00195086">
      <w:pPr>
        <w:rPr>
          <w:b/>
          <w:bCs/>
          <w:u w:val="single"/>
        </w:rPr>
      </w:pPr>
      <w:r w:rsidRPr="009E516C">
        <w:rPr>
          <w:b/>
          <w:bCs/>
          <w:u w:val="single"/>
        </w:rPr>
        <w:drawing>
          <wp:inline distT="0" distB="0" distL="0" distR="0" wp14:anchorId="4939FE8B" wp14:editId="675B62CB">
            <wp:extent cx="6646545" cy="21336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DA16" w14:textId="0822B4A0" w:rsidR="009E516C" w:rsidRDefault="009E516C" w:rsidP="00195086">
      <w:pPr>
        <w:rPr>
          <w:b/>
          <w:bCs/>
          <w:u w:val="single"/>
        </w:rPr>
      </w:pPr>
    </w:p>
    <w:p w14:paraId="36781712" w14:textId="65B1FB21" w:rsidR="009E516C" w:rsidRDefault="009E516C" w:rsidP="00195086">
      <w:pPr>
        <w:rPr>
          <w:b/>
          <w:bCs/>
          <w:u w:val="single"/>
        </w:rPr>
      </w:pPr>
      <w:r>
        <w:rPr>
          <w:b/>
          <w:bCs/>
          <w:u w:val="single"/>
        </w:rPr>
        <w:t>Navigation bar of normal user:</w:t>
      </w:r>
    </w:p>
    <w:p w14:paraId="77FC102E" w14:textId="203D485F" w:rsidR="009E516C" w:rsidRPr="009E516C" w:rsidRDefault="009E516C" w:rsidP="00195086">
      <w:pPr>
        <w:rPr>
          <w:b/>
          <w:bCs/>
          <w:u w:val="single"/>
        </w:rPr>
      </w:pPr>
      <w:r w:rsidRPr="009E516C">
        <w:rPr>
          <w:b/>
          <w:bCs/>
          <w:u w:val="single"/>
        </w:rPr>
        <w:drawing>
          <wp:inline distT="0" distB="0" distL="0" distR="0" wp14:anchorId="6A0E1E94" wp14:editId="5EE6B7B8">
            <wp:extent cx="6646545" cy="23114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DCC" w14:textId="1C01DFA2" w:rsidR="009E516C" w:rsidRDefault="009E516C" w:rsidP="00195086">
      <w:pPr>
        <w:rPr>
          <w:u w:val="single"/>
        </w:rPr>
      </w:pPr>
    </w:p>
    <w:p w14:paraId="0EECF922" w14:textId="341E586E" w:rsidR="009E516C" w:rsidRDefault="009E516C" w:rsidP="00195086">
      <w:pPr>
        <w:rPr>
          <w:u w:val="single"/>
        </w:rPr>
      </w:pPr>
    </w:p>
    <w:p w14:paraId="0B334DF4" w14:textId="4A4242E3" w:rsidR="009E516C" w:rsidRDefault="009E516C" w:rsidP="00195086">
      <w:pPr>
        <w:rPr>
          <w:u w:val="single"/>
        </w:rPr>
      </w:pPr>
    </w:p>
    <w:p w14:paraId="6B0CCF9C" w14:textId="65858902" w:rsidR="009E516C" w:rsidRDefault="009E516C" w:rsidP="00195086">
      <w:pPr>
        <w:rPr>
          <w:u w:val="single"/>
        </w:rPr>
      </w:pPr>
    </w:p>
    <w:p w14:paraId="4EE5FCF3" w14:textId="6825CD58" w:rsidR="009E516C" w:rsidRDefault="009E516C" w:rsidP="00195086">
      <w:pPr>
        <w:rPr>
          <w:u w:val="single"/>
        </w:rPr>
      </w:pPr>
    </w:p>
    <w:p w14:paraId="2F4B95F1" w14:textId="471949EA" w:rsidR="00DC52DD" w:rsidRDefault="00DC52DD" w:rsidP="00195086">
      <w:pPr>
        <w:rPr>
          <w:b/>
          <w:bCs/>
          <w:sz w:val="32"/>
          <w:szCs w:val="32"/>
          <w:u w:val="single"/>
        </w:rPr>
      </w:pPr>
      <w:r w:rsidRPr="00DC52DD">
        <w:rPr>
          <w:b/>
          <w:bCs/>
          <w:sz w:val="32"/>
          <w:szCs w:val="32"/>
          <w:u w:val="single"/>
        </w:rPr>
        <w:lastRenderedPageBreak/>
        <w:t>ERD:</w:t>
      </w:r>
    </w:p>
    <w:p w14:paraId="0D8C6365" w14:textId="3AA3C389" w:rsidR="00DC52DD" w:rsidRPr="00DC52DD" w:rsidRDefault="00DC52DD" w:rsidP="0019508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79138C2" wp14:editId="4635CFCA">
            <wp:extent cx="6646545" cy="3833495"/>
            <wp:effectExtent l="0" t="0" r="1905" b="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schematic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2DD" w:rsidRPr="00DC52DD" w:rsidSect="00DB3E0F">
      <w:footerReference w:type="default" r:id="rId24"/>
      <w:pgSz w:w="11907" w:h="16839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B3E7C" w14:textId="77777777" w:rsidR="00D34266" w:rsidRDefault="00D34266" w:rsidP="00C6554A">
      <w:pPr>
        <w:spacing w:before="0" w:after="0" w:line="240" w:lineRule="auto"/>
      </w:pPr>
      <w:r>
        <w:separator/>
      </w:r>
    </w:p>
  </w:endnote>
  <w:endnote w:type="continuationSeparator" w:id="0">
    <w:p w14:paraId="56B556F6" w14:textId="77777777" w:rsidR="00D34266" w:rsidRDefault="00D3426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051E3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EE577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E4014" w14:textId="77777777" w:rsidR="00D34266" w:rsidRDefault="00D34266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EE3479E" w14:textId="77777777" w:rsidR="00D34266" w:rsidRDefault="00D3426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FDA"/>
    <w:rsid w:val="000352EF"/>
    <w:rsid w:val="000C06D2"/>
    <w:rsid w:val="000E1896"/>
    <w:rsid w:val="00195086"/>
    <w:rsid w:val="001E71DE"/>
    <w:rsid w:val="00237D10"/>
    <w:rsid w:val="002554CD"/>
    <w:rsid w:val="00293B83"/>
    <w:rsid w:val="002B4294"/>
    <w:rsid w:val="002D7149"/>
    <w:rsid w:val="003218A9"/>
    <w:rsid w:val="00333D0D"/>
    <w:rsid w:val="00355C43"/>
    <w:rsid w:val="003F06CE"/>
    <w:rsid w:val="0046380B"/>
    <w:rsid w:val="004C049F"/>
    <w:rsid w:val="005000E2"/>
    <w:rsid w:val="005C0534"/>
    <w:rsid w:val="006A3CE7"/>
    <w:rsid w:val="006B40AB"/>
    <w:rsid w:val="006E21FD"/>
    <w:rsid w:val="006F555A"/>
    <w:rsid w:val="00744F62"/>
    <w:rsid w:val="008A0CFB"/>
    <w:rsid w:val="009844E3"/>
    <w:rsid w:val="009E516C"/>
    <w:rsid w:val="00A403C8"/>
    <w:rsid w:val="00B36FDA"/>
    <w:rsid w:val="00BC7614"/>
    <w:rsid w:val="00C5219C"/>
    <w:rsid w:val="00C6554A"/>
    <w:rsid w:val="00C732FF"/>
    <w:rsid w:val="00D34266"/>
    <w:rsid w:val="00DB3E0F"/>
    <w:rsid w:val="00DC52DD"/>
    <w:rsid w:val="00E216AB"/>
    <w:rsid w:val="00E656C8"/>
    <w:rsid w:val="00E8772D"/>
    <w:rsid w:val="00ED7C44"/>
    <w:rsid w:val="00EE5779"/>
    <w:rsid w:val="00EE5AAE"/>
    <w:rsid w:val="00F30522"/>
    <w:rsid w:val="00FA0FEF"/>
    <w:rsid w:val="00FC4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46460A"/>
  <w15:chartTrackingRefBased/>
  <w15:docId w15:val="{81538853-7F14-49B0-AB99-2A04C2B9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3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33</TotalTime>
  <Pages>10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Ahmad Abdulkabier</cp:lastModifiedBy>
  <cp:revision>9</cp:revision>
  <dcterms:created xsi:type="dcterms:W3CDTF">2022-01-09T22:04:00Z</dcterms:created>
  <dcterms:modified xsi:type="dcterms:W3CDTF">2022-01-09T23:11:00Z</dcterms:modified>
</cp:coreProperties>
</file>